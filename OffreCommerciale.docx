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945" w:rsidRPr="007E0583" w:rsidRDefault="00885822" w:rsidP="003B5F0F">
      <w:pPr>
        <w:pStyle w:val="Coordonnes"/>
        <w:rPr>
          <w:rFonts w:asciiTheme="majorHAnsi" w:hAnsiTheme="majorHAnsi"/>
          <w:sz w:val="28"/>
        </w:rPr>
      </w:pPr>
      <w:r w:rsidRPr="007E0583">
        <w:rPr>
          <w:rFonts w:asciiTheme="majorHAnsi" w:eastAsia="Corbel" w:hAnsiTheme="majorHAnsi" w:cs="Corbel"/>
          <w:noProof/>
          <w:sz w:val="44"/>
          <w:szCs w:val="40"/>
          <w:lang w:bidi="fr-F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3B3CE7" wp14:editId="049C268A">
                <wp:simplePos x="0" y="0"/>
                <wp:positionH relativeFrom="page">
                  <wp:posOffset>-47501</wp:posOffset>
                </wp:positionH>
                <wp:positionV relativeFrom="page">
                  <wp:posOffset>-1163782</wp:posOffset>
                </wp:positionV>
                <wp:extent cx="7808753" cy="12411075"/>
                <wp:effectExtent l="0" t="0" r="1905" b="9525"/>
                <wp:wrapNone/>
                <wp:docPr id="3" name="Groupe 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8753" cy="12411075"/>
                          <a:chOff x="-51076" y="0"/>
                          <a:chExt cx="7808753" cy="12820923"/>
                        </a:xfrm>
                      </wpg:grpSpPr>
                      <wps:wsp>
                        <wps:cNvPr id="22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-51076" y="10073470"/>
                            <a:ext cx="2939415" cy="274745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15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0" name="Forme libre : Forme 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89038" y="10667086"/>
                            <a:ext cx="1924523" cy="179875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1" name="Forme libre : Forme 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26325" y="11265624"/>
                            <a:ext cx="486303" cy="45454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8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3" name="Forme libre : Forme 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1824665" y="10127436"/>
                            <a:ext cx="250330" cy="23399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8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3686175" y="0"/>
                            <a:ext cx="4071502" cy="401011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3990975" y="467697"/>
                            <a:ext cx="3333083" cy="318374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5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4523332" y="3052179"/>
                            <a:ext cx="791617" cy="67874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6494293" y="2864450"/>
                            <a:ext cx="1254219" cy="112086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alpha val="2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885822" w:rsidRDefault="00885822" w:rsidP="0088582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" name="Rectangle 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flipV="1">
                            <a:off x="0" y="1532467"/>
                            <a:ext cx="5614670" cy="27432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B3CE7" id="Groupe 3" o:spid="_x0000_s1026" style="position:absolute;margin-left:-3.75pt;margin-top:-91.65pt;width:614.85pt;height:977.25pt;z-index:-251656192;mso-position-horizontal-relative:page;mso-position-vertical-relative:page" coordorigin="-510" coordsize="78087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lAqieUJgaeBItHkWB5QKqKBiUTl&#10;WB4mx/KAUhENTCQqx/IwOZaHciwhsHpBOZaHybE8oFRyG5gcy0M5lhB4VVAkmhzLQzmWEHgaKBJN&#10;juWhHEsIPA0UiSbH8lCOJQSWBsqxPEyO5aEcSwg8DRSJJsfyUI4lBJ4GikSTY3koxxICTwNFosmx&#10;PJRjCYGngSLR5FgeyrGEwNHgqRxLCLwMhGN5mhzLUzmWEHgayOz8NDmWp3IsIfA0kNn5aXIsT+VY&#10;QuBpIOvEp8mxPJVjCYGngawTny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">
                <v:shape id="Forme libre : Forme 10" o:spid="_x0000_s1027" style="position:absolute;left:-510;top:100734;width:29393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9830f" focusposition="1" focussize="" focus="100%" type="gradientRadial"/>
                  <v:stroke joinstyle="miter"/>
  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8" style="position:absolute;left:5890;top:106670;width:19245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 18" o:spid="_x0000_s1029" style="position:absolute;left:5263;top:112656;width:4863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4929f"/>
                  <v:stroke joinstyle="miter"/>
  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 18" o:spid="_x0000_s1030" style="position:absolute;left:18246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4929f"/>
                  <v:stroke joinstyle="miter"/>
  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 10" o:spid="_x0000_s1031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19660f" focusposition="1" focussize="" focus="100%" type="gradientRadial"/>
                  <v:stroke joinstyle="miter"/>
  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32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1405b [2404]" stroked="f">
                  <v:stroke joinstyle="miter"/>
  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 10" o:spid="_x0000_s1033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d1d51 [3206]" stroked="f">
                  <v:fill opacity="23644f"/>
                  <v:stroke joinstyle="miter"/>
  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d1d51 [3206]" stroked="f">
                  <v:fill opacity="16448f"/>
                  <v:stroke joinstyle="miter"/>
                  <v:formulas/>
  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  <v:textbox>
                    <w:txbxContent>
                      <w:p w:rsidR="00885822" w:rsidRDefault="00885822" w:rsidP="00885822">
                        <w:pPr>
                          <w:jc w:val="center"/>
                        </w:pPr>
                      </w:p>
                    </w:txbxContent>
                  </v:textbox>
                </v:shape>
                <v:rect id="Rectangle 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  <w10:wrap anchorx="page" anchory="page"/>
              </v:group>
            </w:pict>
          </mc:Fallback>
        </mc:AlternateContent>
      </w:r>
      <w:r w:rsidRPr="007E0583">
        <w:rPr>
          <w:rFonts w:asciiTheme="majorHAnsi" w:hAnsiTheme="majorHAnsi"/>
          <w:noProof/>
          <w:sz w:val="28"/>
          <w:lang w:bidi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3989070</wp:posOffset>
            </wp:positionH>
            <wp:positionV relativeFrom="paragraph">
              <wp:posOffset>-463921</wp:posOffset>
            </wp:positionV>
            <wp:extent cx="1628976" cy="1466850"/>
            <wp:effectExtent l="0" t="0" r="952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76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0F" w:rsidRPr="007E0583">
        <w:rPr>
          <w:rFonts w:asciiTheme="majorHAnsi" w:hAnsiTheme="majorHAnsi"/>
          <w:sz w:val="28"/>
        </w:rPr>
        <w:t>HABACHE Rami</w:t>
      </w:r>
    </w:p>
    <w:p w:rsidR="003B5F0F" w:rsidRDefault="003B5F0F" w:rsidP="003B5F0F">
      <w:pPr>
        <w:pStyle w:val="Coordonnes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LE GUILLOU Tanguy</w:t>
      </w:r>
    </w:p>
    <w:p w:rsidR="003B5F0F" w:rsidRDefault="003B5F0F" w:rsidP="003B5F0F">
      <w:pPr>
        <w:pStyle w:val="Coordonnes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PIERRE Lucas</w:t>
      </w:r>
    </w:p>
    <w:p w:rsidR="003B5F0F" w:rsidRDefault="003B5F0F" w:rsidP="003B5F0F">
      <w:pPr>
        <w:pStyle w:val="Coordonnes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2i2</w:t>
      </w:r>
    </w:p>
    <w:p w:rsidR="003B5F0F" w:rsidRPr="003B5F0F" w:rsidRDefault="003B5F0F" w:rsidP="003B5F0F">
      <w:pPr>
        <w:pStyle w:val="Coordonnes"/>
        <w:rPr>
          <w:rFonts w:asciiTheme="majorHAnsi" w:hAnsiTheme="majorHAnsi"/>
          <w:b/>
          <w:sz w:val="28"/>
        </w:rPr>
      </w:pPr>
      <w:r w:rsidRPr="003B5F0F">
        <w:rPr>
          <w:rFonts w:asciiTheme="majorHAnsi" w:hAnsiTheme="majorHAnsi"/>
          <w:b/>
          <w:sz w:val="28"/>
        </w:rPr>
        <w:t>Projet Annuel</w:t>
      </w:r>
    </w:p>
    <w:p w:rsidR="00DA2FED" w:rsidRPr="00D73429" w:rsidRDefault="00DA2FED" w:rsidP="0085357E">
      <w:pPr>
        <w:pStyle w:val="Coordonnes"/>
        <w:rPr>
          <w:rStyle w:val="lev"/>
          <w:rFonts w:asciiTheme="majorHAnsi" w:hAnsiTheme="majorHAnsi"/>
          <w:b w:val="0"/>
          <w:bCs w:val="0"/>
          <w:sz w:val="28"/>
        </w:rPr>
      </w:pPr>
      <w:bookmarkStart w:id="0" w:name="_GoBack"/>
      <w:bookmarkEnd w:id="0"/>
    </w:p>
    <w:p w:rsidR="00D73429" w:rsidRDefault="00321186" w:rsidP="003B5F0F">
      <w:pPr>
        <w:pStyle w:val="Destinataire"/>
        <w:rPr>
          <w:b w:val="0"/>
        </w:rPr>
      </w:pPr>
      <w:r>
        <w:rPr>
          <w:u w:val="single"/>
        </w:rPr>
        <w:t>Offre commerciale globale de la mission 3 (partie réseau du PA)</w:t>
      </w:r>
      <w:r w:rsidR="003B5F0F">
        <w:rPr>
          <w:u w:val="single"/>
        </w:rPr>
        <w:t>.</w:t>
      </w:r>
      <w:r w:rsidR="00C96B4E">
        <w:rPr>
          <w:u w:val="single"/>
        </w:rPr>
        <w:br/>
      </w:r>
    </w:p>
    <w:p w:rsidR="00321186" w:rsidRPr="00321186" w:rsidRDefault="00321186" w:rsidP="00321186">
      <w:pPr>
        <w:rPr>
          <w:u w:val="single"/>
        </w:rPr>
      </w:pPr>
      <w:r w:rsidRPr="00321186">
        <w:rPr>
          <w:u w:val="single"/>
        </w:rPr>
        <w:t>Descriptif des équipements :</w:t>
      </w:r>
    </w:p>
    <w:tbl>
      <w:tblPr>
        <w:tblStyle w:val="Grilledutableau"/>
        <w:tblW w:w="10664" w:type="dxa"/>
        <w:tblInd w:w="-833" w:type="dxa"/>
        <w:tblLook w:val="04A0" w:firstRow="1" w:lastRow="0" w:firstColumn="1" w:lastColumn="0" w:noHBand="0" w:noVBand="1"/>
      </w:tblPr>
      <w:tblGrid>
        <w:gridCol w:w="3554"/>
        <w:gridCol w:w="3554"/>
        <w:gridCol w:w="3556"/>
      </w:tblGrid>
      <w:tr w:rsidR="00321186" w:rsidTr="00321186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NOM</w:t>
            </w:r>
          </w:p>
        </w:tc>
        <w:tc>
          <w:tcPr>
            <w:tcW w:w="3554" w:type="dxa"/>
          </w:tcPr>
          <w:p w:rsidR="00321186" w:rsidRDefault="00321186" w:rsidP="00C01BF7">
            <w:r>
              <w:t>QUANTITÉ</w:t>
            </w:r>
          </w:p>
        </w:tc>
        <w:tc>
          <w:tcPr>
            <w:tcW w:w="3556" w:type="dxa"/>
          </w:tcPr>
          <w:p w:rsidR="00321186" w:rsidRDefault="00321186" w:rsidP="00C01BF7">
            <w:r>
              <w:t>PRIX</w:t>
            </w:r>
          </w:p>
        </w:tc>
      </w:tr>
      <w:tr w:rsidR="00321186" w:rsidTr="00321186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Pares-feux PfSense</w:t>
            </w:r>
          </w:p>
        </w:tc>
        <w:tc>
          <w:tcPr>
            <w:tcW w:w="3554" w:type="dxa"/>
          </w:tcPr>
          <w:p w:rsidR="00321186" w:rsidRDefault="00321186" w:rsidP="00C01BF7">
            <w:r>
              <w:t>4</w:t>
            </w:r>
          </w:p>
        </w:tc>
        <w:tc>
          <w:tcPr>
            <w:tcW w:w="3556" w:type="dxa"/>
          </w:tcPr>
          <w:p w:rsidR="00321186" w:rsidRDefault="00321186" w:rsidP="00C01BF7">
            <w:r>
              <w:t>1284 €</w:t>
            </w:r>
          </w:p>
        </w:tc>
      </w:tr>
      <w:tr w:rsidR="00321186" w:rsidTr="00321186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Serveurs de base de données</w:t>
            </w:r>
          </w:p>
        </w:tc>
        <w:tc>
          <w:tcPr>
            <w:tcW w:w="3554" w:type="dxa"/>
          </w:tcPr>
          <w:p w:rsidR="00321186" w:rsidRDefault="00321186" w:rsidP="00C01BF7">
            <w:r>
              <w:t>4</w:t>
            </w:r>
          </w:p>
        </w:tc>
        <w:tc>
          <w:tcPr>
            <w:tcW w:w="3556" w:type="dxa"/>
          </w:tcPr>
          <w:p w:rsidR="00321186" w:rsidRDefault="00321186" w:rsidP="00C01BF7">
            <w:r>
              <w:t>1200 €</w:t>
            </w:r>
          </w:p>
        </w:tc>
      </w:tr>
      <w:tr w:rsidR="00321186" w:rsidTr="00321186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Serveurs DNS/AD</w:t>
            </w:r>
          </w:p>
        </w:tc>
        <w:tc>
          <w:tcPr>
            <w:tcW w:w="3554" w:type="dxa"/>
          </w:tcPr>
          <w:p w:rsidR="00321186" w:rsidRDefault="00321186" w:rsidP="00C01BF7">
            <w:r>
              <w:t>3</w:t>
            </w:r>
          </w:p>
        </w:tc>
        <w:tc>
          <w:tcPr>
            <w:tcW w:w="3556" w:type="dxa"/>
          </w:tcPr>
          <w:p w:rsidR="00321186" w:rsidRDefault="00321186" w:rsidP="00C01BF7">
            <w:r>
              <w:t>900 €</w:t>
            </w:r>
          </w:p>
        </w:tc>
      </w:tr>
      <w:tr w:rsidR="00321186" w:rsidTr="00321186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Serveur Web/Application</w:t>
            </w:r>
          </w:p>
        </w:tc>
        <w:tc>
          <w:tcPr>
            <w:tcW w:w="3554" w:type="dxa"/>
          </w:tcPr>
          <w:p w:rsidR="00321186" w:rsidRDefault="00321186" w:rsidP="00C01BF7">
            <w:r>
              <w:t>1</w:t>
            </w:r>
          </w:p>
        </w:tc>
        <w:tc>
          <w:tcPr>
            <w:tcW w:w="3556" w:type="dxa"/>
          </w:tcPr>
          <w:p w:rsidR="00321186" w:rsidRDefault="00321186" w:rsidP="00C01BF7">
            <w:r>
              <w:t>300 €</w:t>
            </w:r>
          </w:p>
        </w:tc>
      </w:tr>
      <w:tr w:rsidR="00321186" w:rsidTr="00321186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Postes clients WIN 10</w:t>
            </w:r>
          </w:p>
        </w:tc>
        <w:tc>
          <w:tcPr>
            <w:tcW w:w="3554" w:type="dxa"/>
          </w:tcPr>
          <w:p w:rsidR="00321186" w:rsidRDefault="00321186" w:rsidP="00C01BF7">
            <w:r>
              <w:t>3</w:t>
            </w:r>
          </w:p>
        </w:tc>
        <w:tc>
          <w:tcPr>
            <w:tcW w:w="3556" w:type="dxa"/>
          </w:tcPr>
          <w:p w:rsidR="00321186" w:rsidRDefault="00321186" w:rsidP="00C01BF7">
            <w:r>
              <w:t>675 €</w:t>
            </w:r>
          </w:p>
        </w:tc>
      </w:tr>
      <w:tr w:rsidR="00321186" w:rsidTr="00321186">
        <w:trPr>
          <w:trHeight w:val="319"/>
        </w:trPr>
        <w:tc>
          <w:tcPr>
            <w:tcW w:w="3554" w:type="dxa"/>
          </w:tcPr>
          <w:p w:rsidR="00321186" w:rsidRDefault="00321186" w:rsidP="00C01BF7"/>
        </w:tc>
        <w:tc>
          <w:tcPr>
            <w:tcW w:w="3554" w:type="dxa"/>
          </w:tcPr>
          <w:p w:rsidR="00321186" w:rsidRDefault="00321186" w:rsidP="00C01BF7"/>
        </w:tc>
        <w:tc>
          <w:tcPr>
            <w:tcW w:w="3556" w:type="dxa"/>
          </w:tcPr>
          <w:p w:rsidR="00321186" w:rsidRDefault="00321186" w:rsidP="00C01BF7">
            <w:r>
              <w:t>TOTAL : 4359 €</w:t>
            </w:r>
          </w:p>
        </w:tc>
      </w:tr>
    </w:tbl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Default="00321186" w:rsidP="00321186"/>
    <w:p w:rsidR="00321186" w:rsidRPr="00321186" w:rsidRDefault="00321186" w:rsidP="00321186">
      <w:pPr>
        <w:rPr>
          <w:u w:val="single"/>
        </w:rPr>
      </w:pPr>
      <w:r w:rsidRPr="00321186">
        <w:rPr>
          <w:u w:val="single"/>
        </w:rPr>
        <w:lastRenderedPageBreak/>
        <w:t>Descriptif des services :</w:t>
      </w:r>
    </w:p>
    <w:tbl>
      <w:tblPr>
        <w:tblStyle w:val="Grilledutableau"/>
        <w:tblW w:w="7110" w:type="dxa"/>
        <w:tblInd w:w="-105" w:type="dxa"/>
        <w:tblLook w:val="04A0" w:firstRow="1" w:lastRow="0" w:firstColumn="1" w:lastColumn="0" w:noHBand="0" w:noVBand="1"/>
      </w:tblPr>
      <w:tblGrid>
        <w:gridCol w:w="3554"/>
        <w:gridCol w:w="3556"/>
      </w:tblGrid>
      <w:tr w:rsidR="00321186" w:rsidTr="00C01BF7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NOM</w:t>
            </w:r>
          </w:p>
        </w:tc>
        <w:tc>
          <w:tcPr>
            <w:tcW w:w="3556" w:type="dxa"/>
          </w:tcPr>
          <w:p w:rsidR="00321186" w:rsidRDefault="00321186" w:rsidP="00C01BF7">
            <w:r>
              <w:t>PRIX</w:t>
            </w:r>
          </w:p>
        </w:tc>
      </w:tr>
      <w:tr w:rsidR="00321186" w:rsidTr="00C01BF7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Nom de domaine (.com)</w:t>
            </w:r>
          </w:p>
        </w:tc>
        <w:tc>
          <w:tcPr>
            <w:tcW w:w="3556" w:type="dxa"/>
          </w:tcPr>
          <w:p w:rsidR="00321186" w:rsidRDefault="00321186" w:rsidP="00C01BF7">
            <w:r>
              <w:t>20 €</w:t>
            </w:r>
          </w:p>
        </w:tc>
      </w:tr>
      <w:tr w:rsidR="00321186" w:rsidTr="00C01BF7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Câblage de l’infrastructure</w:t>
            </w:r>
          </w:p>
        </w:tc>
        <w:tc>
          <w:tcPr>
            <w:tcW w:w="3556" w:type="dxa"/>
          </w:tcPr>
          <w:p w:rsidR="00321186" w:rsidRDefault="00321186" w:rsidP="00C01BF7">
            <w:r>
              <w:t>700 €</w:t>
            </w:r>
          </w:p>
        </w:tc>
      </w:tr>
      <w:tr w:rsidR="00321186" w:rsidTr="00C01BF7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Configuration réseau</w:t>
            </w:r>
          </w:p>
        </w:tc>
        <w:tc>
          <w:tcPr>
            <w:tcW w:w="3556" w:type="dxa"/>
          </w:tcPr>
          <w:p w:rsidR="00321186" w:rsidRDefault="00321186" w:rsidP="00C01BF7">
            <w:r>
              <w:t>700 €</w:t>
            </w:r>
          </w:p>
        </w:tc>
      </w:tr>
      <w:tr w:rsidR="00321186" w:rsidTr="00C01BF7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Configuration Bases de données</w:t>
            </w:r>
          </w:p>
        </w:tc>
        <w:tc>
          <w:tcPr>
            <w:tcW w:w="3556" w:type="dxa"/>
          </w:tcPr>
          <w:p w:rsidR="00321186" w:rsidRDefault="00321186" w:rsidP="00C01BF7">
            <w:r>
              <w:t>537 €</w:t>
            </w:r>
          </w:p>
        </w:tc>
      </w:tr>
      <w:tr w:rsidR="00321186" w:rsidTr="00C01BF7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Configuration des postes WIN 10</w:t>
            </w:r>
          </w:p>
        </w:tc>
        <w:tc>
          <w:tcPr>
            <w:tcW w:w="3556" w:type="dxa"/>
          </w:tcPr>
          <w:p w:rsidR="00321186" w:rsidRDefault="00321186" w:rsidP="00C01BF7">
            <w:r>
              <w:t>300 €</w:t>
            </w:r>
          </w:p>
        </w:tc>
      </w:tr>
      <w:tr w:rsidR="00321186" w:rsidTr="00C01BF7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6616</w:t>
            </w:r>
          </w:p>
        </w:tc>
        <w:tc>
          <w:tcPr>
            <w:tcW w:w="3556" w:type="dxa"/>
          </w:tcPr>
          <w:p w:rsidR="00321186" w:rsidRDefault="00321186" w:rsidP="00C01BF7">
            <w:r>
              <w:t>TOTAL : 2257 €</w:t>
            </w:r>
          </w:p>
        </w:tc>
      </w:tr>
    </w:tbl>
    <w:p w:rsidR="00321186" w:rsidRPr="00321186" w:rsidRDefault="00321186" w:rsidP="00321186">
      <w:pPr>
        <w:rPr>
          <w:u w:val="single"/>
        </w:rPr>
      </w:pPr>
    </w:p>
    <w:p w:rsidR="00321186" w:rsidRPr="00321186" w:rsidRDefault="00321186" w:rsidP="00321186">
      <w:pPr>
        <w:rPr>
          <w:u w:val="single"/>
        </w:rPr>
      </w:pPr>
      <w:r w:rsidRPr="00321186">
        <w:rPr>
          <w:u w:val="single"/>
        </w:rPr>
        <w:t>Montant Final :</w:t>
      </w:r>
    </w:p>
    <w:tbl>
      <w:tblPr>
        <w:tblStyle w:val="Grilledutableau"/>
        <w:tblW w:w="7110" w:type="dxa"/>
        <w:tblInd w:w="-105" w:type="dxa"/>
        <w:tblLook w:val="04A0" w:firstRow="1" w:lastRow="0" w:firstColumn="1" w:lastColumn="0" w:noHBand="0" w:noVBand="1"/>
      </w:tblPr>
      <w:tblGrid>
        <w:gridCol w:w="3554"/>
        <w:gridCol w:w="3556"/>
      </w:tblGrid>
      <w:tr w:rsidR="00321186" w:rsidTr="00C01BF7">
        <w:trPr>
          <w:trHeight w:val="319"/>
        </w:trPr>
        <w:tc>
          <w:tcPr>
            <w:tcW w:w="3554" w:type="dxa"/>
          </w:tcPr>
          <w:p w:rsidR="00321186" w:rsidRDefault="00321186" w:rsidP="00C01BF7">
            <w:r>
              <w:t>Montant total</w:t>
            </w:r>
          </w:p>
        </w:tc>
        <w:tc>
          <w:tcPr>
            <w:tcW w:w="3556" w:type="dxa"/>
          </w:tcPr>
          <w:p w:rsidR="00321186" w:rsidRDefault="00321186" w:rsidP="00C01BF7">
            <w:r>
              <w:t>6616€</w:t>
            </w:r>
          </w:p>
        </w:tc>
      </w:tr>
      <w:tr w:rsidR="00321186" w:rsidTr="00C01BF7">
        <w:trPr>
          <w:trHeight w:val="302"/>
        </w:trPr>
        <w:tc>
          <w:tcPr>
            <w:tcW w:w="3554" w:type="dxa"/>
          </w:tcPr>
          <w:p w:rsidR="00321186" w:rsidRDefault="00321186" w:rsidP="00C01BF7">
            <w:r>
              <w:t>TVA : 20%</w:t>
            </w:r>
          </w:p>
        </w:tc>
        <w:tc>
          <w:tcPr>
            <w:tcW w:w="3556" w:type="dxa"/>
          </w:tcPr>
          <w:p w:rsidR="00321186" w:rsidRDefault="00321186" w:rsidP="00C01BF7">
            <w:r>
              <w:t>1323,2 €</w:t>
            </w:r>
          </w:p>
        </w:tc>
      </w:tr>
      <w:tr w:rsidR="00321186" w:rsidTr="00C01BF7">
        <w:trPr>
          <w:trHeight w:val="319"/>
        </w:trPr>
        <w:tc>
          <w:tcPr>
            <w:tcW w:w="3554" w:type="dxa"/>
          </w:tcPr>
          <w:p w:rsidR="00321186" w:rsidRDefault="00321186" w:rsidP="00C01BF7"/>
        </w:tc>
        <w:tc>
          <w:tcPr>
            <w:tcW w:w="3556" w:type="dxa"/>
          </w:tcPr>
          <w:p w:rsidR="00321186" w:rsidRDefault="00321186" w:rsidP="00C01BF7">
            <w:r>
              <w:t>TOTAL : 7939,2 €</w:t>
            </w:r>
          </w:p>
        </w:tc>
      </w:tr>
    </w:tbl>
    <w:p w:rsidR="00991C5C" w:rsidRPr="00991C5C" w:rsidRDefault="00991C5C" w:rsidP="00991C5C">
      <w:pPr>
        <w:rPr>
          <w:rFonts w:asciiTheme="majorHAnsi" w:hAnsiTheme="majorHAnsi"/>
          <w:sz w:val="26"/>
          <w:szCs w:val="26"/>
        </w:rPr>
      </w:pPr>
    </w:p>
    <w:sectPr w:rsidR="00991C5C" w:rsidRPr="00991C5C" w:rsidSect="00704E29">
      <w:headerReference w:type="default" r:id="rId12"/>
      <w:footerReference w:type="default" r:id="rId13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0AB4" w:rsidRDefault="00F50AB4" w:rsidP="00D45945">
      <w:pPr>
        <w:spacing w:before="0" w:after="0" w:line="240" w:lineRule="auto"/>
      </w:pPr>
      <w:r>
        <w:separator/>
      </w:r>
    </w:p>
  </w:endnote>
  <w:endnote w:type="continuationSeparator" w:id="0">
    <w:p w:rsidR="00F50AB4" w:rsidRDefault="00F50AB4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en-US"/>
      </w:rPr>
      <w:id w:val="-1830810832"/>
      <w:docPartObj>
        <w:docPartGallery w:val="Page Numbers (Bottom of Page)"/>
        <w:docPartUnique/>
      </w:docPartObj>
    </w:sdtPr>
    <w:sdtEndPr/>
    <w:sdtContent>
      <w:p w:rsidR="00427B51" w:rsidRPr="00427B51" w:rsidRDefault="002F4E30">
        <w:pPr>
          <w:pStyle w:val="Pieddepage"/>
          <w:rPr>
            <w:lang w:val="en-US"/>
          </w:rPr>
        </w:pPr>
        <w:r w:rsidRPr="002F4E30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" name="Parenthèses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F4E30" w:rsidRDefault="002F4E3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7" o:spid="_x0000_s103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" filled="t" strokecolor="gray" strokeweight="2.25pt">
                  <v:textbox inset=",0,,0">
                    <w:txbxContent>
                      <w:p w:rsidR="002F4E30" w:rsidRDefault="002F4E3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2F4E30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" name="Connecteur droit avec flèch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06300C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jzT5w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0AB4" w:rsidRDefault="00F50AB4" w:rsidP="00D45945">
      <w:pPr>
        <w:spacing w:before="0" w:after="0" w:line="240" w:lineRule="auto"/>
      </w:pPr>
      <w:r>
        <w:separator/>
      </w:r>
    </w:p>
  </w:footnote>
  <w:footnote w:type="continuationSeparator" w:id="0">
    <w:p w:rsidR="00F50AB4" w:rsidRDefault="00F50AB4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5945" w:rsidRDefault="00D45945">
    <w:pPr>
      <w:pStyle w:val="En-tte"/>
    </w:pPr>
    <w:r w:rsidRPr="00615018">
      <w:rPr>
        <w:color w:val="000000" w:themeColor="text1"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25FC"/>
    <w:multiLevelType w:val="hybridMultilevel"/>
    <w:tmpl w:val="D92C17E2"/>
    <w:lvl w:ilvl="0" w:tplc="893AF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229CD"/>
    <w:multiLevelType w:val="hybridMultilevel"/>
    <w:tmpl w:val="07CEC562"/>
    <w:lvl w:ilvl="0" w:tplc="10E0CDFE">
      <w:numFmt w:val="bullet"/>
      <w:lvlText w:val="-"/>
      <w:lvlJc w:val="left"/>
      <w:pPr>
        <w:ind w:left="720" w:hanging="360"/>
      </w:pPr>
      <w:rPr>
        <w:rFonts w:ascii="Corbel" w:eastAsiaTheme="minorHAnsi" w:hAnsi="Corbe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45015"/>
    <w:multiLevelType w:val="hybridMultilevel"/>
    <w:tmpl w:val="10ACEE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343"/>
    <w:rsid w:val="00014825"/>
    <w:rsid w:val="00033D26"/>
    <w:rsid w:val="00046549"/>
    <w:rsid w:val="00081B48"/>
    <w:rsid w:val="00083BAA"/>
    <w:rsid w:val="000C09E1"/>
    <w:rsid w:val="000D7B45"/>
    <w:rsid w:val="000E5896"/>
    <w:rsid w:val="000F4A08"/>
    <w:rsid w:val="00117A18"/>
    <w:rsid w:val="001238A1"/>
    <w:rsid w:val="00133F9C"/>
    <w:rsid w:val="001766D6"/>
    <w:rsid w:val="001826D1"/>
    <w:rsid w:val="00186CBB"/>
    <w:rsid w:val="00204F5C"/>
    <w:rsid w:val="00224485"/>
    <w:rsid w:val="00246CA0"/>
    <w:rsid w:val="0026243D"/>
    <w:rsid w:val="00296FC3"/>
    <w:rsid w:val="002B61C4"/>
    <w:rsid w:val="002C003A"/>
    <w:rsid w:val="002E4ECA"/>
    <w:rsid w:val="002F1614"/>
    <w:rsid w:val="002F4E30"/>
    <w:rsid w:val="002F669E"/>
    <w:rsid w:val="00321186"/>
    <w:rsid w:val="0033581C"/>
    <w:rsid w:val="003364DA"/>
    <w:rsid w:val="00374677"/>
    <w:rsid w:val="003B5F0F"/>
    <w:rsid w:val="003C5A9B"/>
    <w:rsid w:val="003E24DF"/>
    <w:rsid w:val="003E7EBB"/>
    <w:rsid w:val="00404662"/>
    <w:rsid w:val="00425834"/>
    <w:rsid w:val="00427B51"/>
    <w:rsid w:val="00435857"/>
    <w:rsid w:val="00454CEC"/>
    <w:rsid w:val="00472A3B"/>
    <w:rsid w:val="0047641B"/>
    <w:rsid w:val="00486AF7"/>
    <w:rsid w:val="00495284"/>
    <w:rsid w:val="004A2B0D"/>
    <w:rsid w:val="004C5707"/>
    <w:rsid w:val="004D4116"/>
    <w:rsid w:val="00516859"/>
    <w:rsid w:val="00541395"/>
    <w:rsid w:val="00564809"/>
    <w:rsid w:val="0057392C"/>
    <w:rsid w:val="005743DC"/>
    <w:rsid w:val="005C2210"/>
    <w:rsid w:val="005D38A6"/>
    <w:rsid w:val="005E2171"/>
    <w:rsid w:val="005E7AC8"/>
    <w:rsid w:val="005F2D93"/>
    <w:rsid w:val="006018AD"/>
    <w:rsid w:val="00615018"/>
    <w:rsid w:val="0062123A"/>
    <w:rsid w:val="00646E75"/>
    <w:rsid w:val="00677720"/>
    <w:rsid w:val="006C23D9"/>
    <w:rsid w:val="006F6F10"/>
    <w:rsid w:val="00704E29"/>
    <w:rsid w:val="00722F48"/>
    <w:rsid w:val="00765BD2"/>
    <w:rsid w:val="00781F03"/>
    <w:rsid w:val="00783E79"/>
    <w:rsid w:val="007B5AE8"/>
    <w:rsid w:val="007E0583"/>
    <w:rsid w:val="007F23B9"/>
    <w:rsid w:val="007F5192"/>
    <w:rsid w:val="00811650"/>
    <w:rsid w:val="00842169"/>
    <w:rsid w:val="0085357E"/>
    <w:rsid w:val="00885822"/>
    <w:rsid w:val="0089062F"/>
    <w:rsid w:val="008A1261"/>
    <w:rsid w:val="008B7FD5"/>
    <w:rsid w:val="008D0EA3"/>
    <w:rsid w:val="008D79C3"/>
    <w:rsid w:val="008E6185"/>
    <w:rsid w:val="00991C5C"/>
    <w:rsid w:val="009B0343"/>
    <w:rsid w:val="009B6541"/>
    <w:rsid w:val="009C1590"/>
    <w:rsid w:val="009D578C"/>
    <w:rsid w:val="00A36B70"/>
    <w:rsid w:val="00A54B01"/>
    <w:rsid w:val="00A570BB"/>
    <w:rsid w:val="00A65AD5"/>
    <w:rsid w:val="00A96CF8"/>
    <w:rsid w:val="00AD0AC2"/>
    <w:rsid w:val="00AD330B"/>
    <w:rsid w:val="00B41788"/>
    <w:rsid w:val="00B50294"/>
    <w:rsid w:val="00C175B3"/>
    <w:rsid w:val="00C43882"/>
    <w:rsid w:val="00C539B0"/>
    <w:rsid w:val="00C53AE1"/>
    <w:rsid w:val="00C664CF"/>
    <w:rsid w:val="00C665CF"/>
    <w:rsid w:val="00C70786"/>
    <w:rsid w:val="00C70B15"/>
    <w:rsid w:val="00C8222A"/>
    <w:rsid w:val="00C87017"/>
    <w:rsid w:val="00C9123F"/>
    <w:rsid w:val="00C96B4E"/>
    <w:rsid w:val="00CB4DFE"/>
    <w:rsid w:val="00CC550A"/>
    <w:rsid w:val="00CE60EC"/>
    <w:rsid w:val="00D21C57"/>
    <w:rsid w:val="00D45945"/>
    <w:rsid w:val="00D51DA5"/>
    <w:rsid w:val="00D61DFE"/>
    <w:rsid w:val="00D66593"/>
    <w:rsid w:val="00D73429"/>
    <w:rsid w:val="00DA2FED"/>
    <w:rsid w:val="00DA4BFB"/>
    <w:rsid w:val="00DA79AD"/>
    <w:rsid w:val="00DD5AF4"/>
    <w:rsid w:val="00DF0640"/>
    <w:rsid w:val="00DF3884"/>
    <w:rsid w:val="00E07B1C"/>
    <w:rsid w:val="00E14A80"/>
    <w:rsid w:val="00E24FD6"/>
    <w:rsid w:val="00E55D74"/>
    <w:rsid w:val="00E6540C"/>
    <w:rsid w:val="00E81E2A"/>
    <w:rsid w:val="00ED71FC"/>
    <w:rsid w:val="00EE0952"/>
    <w:rsid w:val="00F018AC"/>
    <w:rsid w:val="00F30523"/>
    <w:rsid w:val="00F50AB4"/>
    <w:rsid w:val="00F544DE"/>
    <w:rsid w:val="00F63411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2555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Titre1">
    <w:name w:val="heading 1"/>
    <w:basedOn w:val="Normal"/>
    <w:next w:val="Normal"/>
    <w:link w:val="Titre1C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Destinataire">
    <w:name w:val="Destinataire"/>
    <w:basedOn w:val="Titre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s">
    <w:name w:val="Salutation"/>
    <w:basedOn w:val="Normal"/>
    <w:link w:val="SalutationsCar"/>
    <w:uiPriority w:val="4"/>
    <w:unhideWhenUsed/>
    <w:qFormat/>
    <w:rsid w:val="003E24DF"/>
    <w:pPr>
      <w:spacing w:before="720"/>
    </w:pPr>
  </w:style>
  <w:style w:type="character" w:customStyle="1" w:styleId="SalutationsCar">
    <w:name w:val="Salutations Car"/>
    <w:basedOn w:val="Policepardfaut"/>
    <w:link w:val="Salutations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Formuledepolitesse">
    <w:name w:val="Closing"/>
    <w:basedOn w:val="Normal"/>
    <w:next w:val="Signature"/>
    <w:link w:val="FormuledepolitesseC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FormuledepolitesseCar">
    <w:name w:val="Formule de politesse Car"/>
    <w:basedOn w:val="Policepardfaut"/>
    <w:link w:val="Formuledepolitesse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ar">
    <w:name w:val="Signature Car"/>
    <w:basedOn w:val="Policepardfau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En-tte">
    <w:name w:val="header"/>
    <w:basedOn w:val="Normal"/>
    <w:link w:val="En-tteC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En-tteCar">
    <w:name w:val="En-tête Car"/>
    <w:basedOn w:val="Policepardfaut"/>
    <w:link w:val="En-tte"/>
    <w:uiPriority w:val="99"/>
    <w:semiHidden/>
    <w:rsid w:val="000D7B45"/>
    <w:rPr>
      <w:rFonts w:eastAsiaTheme="minorHAnsi"/>
      <w:kern w:val="20"/>
      <w:szCs w:val="20"/>
    </w:rPr>
  </w:style>
  <w:style w:type="character" w:styleId="lev">
    <w:name w:val="Strong"/>
    <w:basedOn w:val="Policepardfaut"/>
    <w:uiPriority w:val="1"/>
    <w:semiHidden/>
    <w:qFormat/>
    <w:rsid w:val="003E24DF"/>
    <w:rPr>
      <w:b/>
      <w:bCs/>
    </w:rPr>
  </w:style>
  <w:style w:type="paragraph" w:customStyle="1" w:styleId="Coordonnes">
    <w:name w:val="Coordonnées"/>
    <w:basedOn w:val="Normal"/>
    <w:uiPriority w:val="1"/>
    <w:qFormat/>
    <w:rsid w:val="003E24DF"/>
    <w:pPr>
      <w:spacing w:before="0" w:after="0"/>
    </w:pPr>
  </w:style>
  <w:style w:type="character" w:customStyle="1" w:styleId="Titre2Car">
    <w:name w:val="Titre 2 Car"/>
    <w:basedOn w:val="Policepardfaut"/>
    <w:link w:val="Titre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Textedelespacerserv">
    <w:name w:val="Placeholder Text"/>
    <w:basedOn w:val="Policepardfaut"/>
    <w:uiPriority w:val="99"/>
    <w:semiHidden/>
    <w:rsid w:val="001766D6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re">
    <w:name w:val="Title"/>
    <w:basedOn w:val="Titre1"/>
    <w:next w:val="Normal"/>
    <w:link w:val="TitreCar"/>
    <w:uiPriority w:val="10"/>
    <w:rsid w:val="00D45945"/>
    <w:rPr>
      <w:color w:val="000000" w:themeColor="text1"/>
    </w:rPr>
  </w:style>
  <w:style w:type="character" w:customStyle="1" w:styleId="TitreCar">
    <w:name w:val="Titre Car"/>
    <w:basedOn w:val="Policepardfaut"/>
    <w:link w:val="Titr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27B51"/>
    <w:pPr>
      <w:ind w:left="720"/>
      <w:contextualSpacing/>
    </w:pPr>
  </w:style>
  <w:style w:type="table" w:styleId="Grilledutableau">
    <w:name w:val="Table Grid"/>
    <w:basedOn w:val="TableauNormal"/>
    <w:uiPriority w:val="39"/>
    <w:rsid w:val="00495284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0466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4662"/>
    <w:rPr>
      <w:rFonts w:ascii="Segoe UI" w:eastAsiaTheme="minorHAnsi" w:hAnsi="Segoe UI" w:cs="Segoe UI"/>
      <w:kern w:val="2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A2F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A2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7p\AppData\Roaming\Microsoft\Templates\En-t&#234;te%20avec%20sph&#232;res%20bleu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0B6E054-9798-4AC2-8AAB-10553DA4F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En-tête avec sphères bleues.dotx</Template>
  <TotalTime>0</TotalTime>
  <Pages>2</Pages>
  <Words>102</Words>
  <Characters>564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2022-05-03T12:07:00Z</dcterms:created>
  <dcterms:modified xsi:type="dcterms:W3CDTF">2022-05-10T08:31:00Z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